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4369B" w14:textId="3348B552" w:rsidR="00C6554A" w:rsidRDefault="004F1358" w:rsidP="00C6554A">
      <w:pPr>
        <w:pStyle w:val="Heading1"/>
      </w:pPr>
      <w:r>
        <w:t>Description</w:t>
      </w:r>
    </w:p>
    <w:p w14:paraId="001D021A" w14:textId="5D7AD0BA" w:rsidR="002C74C0" w:rsidRDefault="004F1358" w:rsidP="004225CD">
      <w:pPr>
        <w:pStyle w:val="ListBullet"/>
        <w:numPr>
          <w:ilvl w:val="0"/>
          <w:numId w:val="0"/>
        </w:numPr>
        <w:ind w:left="360"/>
      </w:pPr>
      <w:r>
        <w:t xml:space="preserve">The website I chose to build is a soccer analysis website. This website allows users to browse through </w:t>
      </w:r>
      <w:r w:rsidR="006A07C3">
        <w:t>sports content.</w:t>
      </w:r>
      <w:r>
        <w:t xml:space="preserve"> The users can see reviews written by me and comment on them by setting up an account. The guestbook page allows non-registered users to share their thoughts about the website.</w:t>
      </w:r>
    </w:p>
    <w:p w14:paraId="273C9047" w14:textId="79932C65" w:rsidR="004F1358" w:rsidRDefault="004F1358" w:rsidP="004F1358">
      <w:pPr>
        <w:pStyle w:val="Title"/>
        <w:jc w:val="left"/>
      </w:pPr>
      <w:r w:rsidRPr="004F1358">
        <w:rPr>
          <w:sz w:val="32"/>
          <w:szCs w:val="32"/>
        </w:rPr>
        <w:t>Dynamic</w:t>
      </w:r>
      <w:r>
        <w:t xml:space="preserve"> </w:t>
      </w:r>
      <w:r w:rsidRPr="004F1358">
        <w:rPr>
          <w:sz w:val="32"/>
          <w:szCs w:val="32"/>
        </w:rPr>
        <w:t>Information</w:t>
      </w:r>
    </w:p>
    <w:p w14:paraId="1C0A9DEA" w14:textId="0FAA8167" w:rsidR="004F1358" w:rsidRDefault="004F1358" w:rsidP="004F1358">
      <w:r>
        <w:t>There are 3 dynamic information extracted from 3 different websites, which are stored in separate tables on SQL.</w:t>
      </w:r>
    </w:p>
    <w:p w14:paraId="18D60523" w14:textId="5D90F32A" w:rsidR="004F1358" w:rsidRDefault="004F1358" w:rsidP="004F1358">
      <w:pPr>
        <w:pStyle w:val="ListParagraph"/>
        <w:numPr>
          <w:ilvl w:val="0"/>
          <w:numId w:val="16"/>
        </w:numPr>
      </w:pPr>
      <w:r>
        <w:t>The seven-day weather forecast</w:t>
      </w:r>
    </w:p>
    <w:p w14:paraId="33CDD26F" w14:textId="28B3F508" w:rsidR="004225CD" w:rsidRDefault="004F1358" w:rsidP="004225CD">
      <w:pPr>
        <w:ind w:left="360"/>
      </w:pPr>
      <w:r>
        <w:t>Extracted from:</w:t>
      </w:r>
      <w:r w:rsidR="004225CD">
        <w:t xml:space="preserve"> </w:t>
      </w:r>
      <w:r w:rsidR="004225CD" w:rsidRPr="004225CD">
        <w:t>https://www.bbc.co.uk/weather/0/292223</w:t>
      </w:r>
    </w:p>
    <w:p w14:paraId="3B665B05" w14:textId="1D4145D4" w:rsidR="004F1358" w:rsidRDefault="004F1358" w:rsidP="004F1358">
      <w:pPr>
        <w:ind w:left="360"/>
      </w:pPr>
      <w:r>
        <w:rPr>
          <w:noProof/>
        </w:rPr>
        <w:drawing>
          <wp:inline distT="0" distB="0" distL="0" distR="0" wp14:anchorId="39E36E87" wp14:editId="19B05889">
            <wp:extent cx="5486400" cy="2438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A97C" w14:textId="462C4503" w:rsidR="004F1358" w:rsidRDefault="004F1358" w:rsidP="004F1358">
      <w:pPr>
        <w:ind w:left="360"/>
      </w:pPr>
      <w:r>
        <w:t xml:space="preserve">The data is scraped from the BBC’s site. I scraped </w:t>
      </w:r>
      <w:r w:rsidR="00CB3832">
        <w:t>that data regarding Dubai’s weekly predicted weather.</w:t>
      </w:r>
    </w:p>
    <w:p w14:paraId="2B6057A3" w14:textId="2A0ECFFF" w:rsidR="00CB3832" w:rsidRDefault="00CB3832" w:rsidP="004F1358">
      <w:pPr>
        <w:ind w:left="360"/>
      </w:pPr>
    </w:p>
    <w:p w14:paraId="154E43EE" w14:textId="7690B037" w:rsidR="00CB3832" w:rsidRDefault="00CB3832" w:rsidP="004F1358">
      <w:pPr>
        <w:ind w:left="360"/>
      </w:pPr>
    </w:p>
    <w:p w14:paraId="27C51502" w14:textId="1F4CA02D" w:rsidR="00CB3832" w:rsidRDefault="00CB3832" w:rsidP="004F1358">
      <w:pPr>
        <w:ind w:left="360"/>
      </w:pPr>
    </w:p>
    <w:p w14:paraId="59A99F89" w14:textId="77777777" w:rsidR="004225CD" w:rsidRDefault="004225CD" w:rsidP="004F1358">
      <w:pPr>
        <w:ind w:left="360"/>
      </w:pPr>
    </w:p>
    <w:p w14:paraId="46676762" w14:textId="07F60048" w:rsidR="00CB3832" w:rsidRDefault="00CB3832" w:rsidP="004F1358">
      <w:pPr>
        <w:ind w:left="360"/>
      </w:pPr>
    </w:p>
    <w:p w14:paraId="0375904B" w14:textId="502D4152" w:rsidR="00CB3832" w:rsidRDefault="00CB3832" w:rsidP="004F1358">
      <w:pPr>
        <w:ind w:left="360"/>
      </w:pPr>
    </w:p>
    <w:p w14:paraId="732FC9D7" w14:textId="77777777" w:rsidR="00CB3832" w:rsidRDefault="00CB3832" w:rsidP="004F1358">
      <w:pPr>
        <w:ind w:left="360"/>
      </w:pPr>
    </w:p>
    <w:p w14:paraId="7BD9EC55" w14:textId="668672E8" w:rsidR="004F1358" w:rsidRDefault="004F1358" w:rsidP="004F1358">
      <w:pPr>
        <w:ind w:left="360"/>
      </w:pPr>
      <w:r>
        <w:t>Code:</w:t>
      </w:r>
    </w:p>
    <w:p w14:paraId="4EF30EF0" w14:textId="0C9A9405" w:rsidR="004F1358" w:rsidRDefault="004F1358" w:rsidP="004F1358">
      <w:pPr>
        <w:ind w:left="360"/>
      </w:pPr>
      <w:r>
        <w:rPr>
          <w:noProof/>
        </w:rPr>
        <w:drawing>
          <wp:inline distT="0" distB="0" distL="0" distR="0" wp14:anchorId="7ABEB538" wp14:editId="59D3D682">
            <wp:extent cx="4486275" cy="4101465"/>
            <wp:effectExtent l="0" t="0" r="952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15" cy="41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156" w14:textId="2BFD0500" w:rsidR="00CB3832" w:rsidRDefault="00CB3832" w:rsidP="004F1358">
      <w:pPr>
        <w:ind w:left="360"/>
      </w:pPr>
      <w:r>
        <w:t>I used ‘</w:t>
      </w:r>
      <w:proofErr w:type="spellStart"/>
      <w:r>
        <w:t>findAll</w:t>
      </w:r>
      <w:proofErr w:type="spellEnd"/>
      <w:r>
        <w:t>’ to access the div which contained the weather forecast, with the limit set as 7, because I only need the weekly weather forecast. Then I used the ‘select’ function to access the actual temperature, which was stored in another class.</w:t>
      </w:r>
    </w:p>
    <w:p w14:paraId="607D88E9" w14:textId="57E96A94" w:rsidR="00CB3832" w:rsidRDefault="00CB3832" w:rsidP="004F1358">
      <w:pPr>
        <w:ind w:left="360"/>
      </w:pPr>
      <w:r>
        <w:t xml:space="preserve">Then, I used a for loop to print each item from each class. Then, I stored the extracted data in an array. Then, I used the </w:t>
      </w:r>
      <w:proofErr w:type="gramStart"/>
      <w:r>
        <w:t>zip(</w:t>
      </w:r>
      <w:proofErr w:type="gramEnd"/>
      <w:r>
        <w:t>) function to store both the arrays, which contain the extracted weekdays and the temperatures.</w:t>
      </w:r>
    </w:p>
    <w:p w14:paraId="30AA9140" w14:textId="1505376C" w:rsidR="00CB3832" w:rsidRDefault="00CB3832" w:rsidP="004F1358">
      <w:pPr>
        <w:ind w:left="360"/>
      </w:pPr>
      <w:r>
        <w:rPr>
          <w:noProof/>
        </w:rPr>
        <w:lastRenderedPageBreak/>
        <w:drawing>
          <wp:inline distT="0" distB="0" distL="0" distR="0" wp14:anchorId="042BF850" wp14:editId="0813F824">
            <wp:extent cx="5486400" cy="157099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6FC8" w14:textId="24279430" w:rsidR="00CB3832" w:rsidRDefault="00CB3832" w:rsidP="004F1358">
      <w:pPr>
        <w:ind w:left="360"/>
      </w:pPr>
      <w:r>
        <w:t xml:space="preserve">This function will store the </w:t>
      </w:r>
      <w:r w:rsidR="00260EA1">
        <w:t>weekly forecast on SQL</w:t>
      </w:r>
    </w:p>
    <w:p w14:paraId="4EF5331C" w14:textId="017FAAE5" w:rsidR="004F1358" w:rsidRDefault="004F1358" w:rsidP="004F1358">
      <w:pPr>
        <w:ind w:left="360"/>
      </w:pPr>
      <w:r>
        <w:t>Output:</w:t>
      </w:r>
    </w:p>
    <w:p w14:paraId="4E5B1411" w14:textId="37B46C0D" w:rsidR="004F1358" w:rsidRDefault="004F1358" w:rsidP="00D24F49">
      <w:pPr>
        <w:ind w:left="360"/>
      </w:pPr>
      <w:r>
        <w:rPr>
          <w:noProof/>
        </w:rPr>
        <w:drawing>
          <wp:inline distT="0" distB="0" distL="0" distR="0" wp14:anchorId="43172021" wp14:editId="383864F9">
            <wp:extent cx="5486400" cy="2543810"/>
            <wp:effectExtent l="0" t="0" r="0" b="889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727E" w14:textId="3F31FCA3" w:rsidR="00260EA1" w:rsidRDefault="00260EA1" w:rsidP="00260EA1">
      <w:pPr>
        <w:pStyle w:val="Title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Premier League Table</w:t>
      </w:r>
    </w:p>
    <w:p w14:paraId="7BB5C0FE" w14:textId="06B9D0EE" w:rsidR="00260EA1" w:rsidRDefault="00260EA1" w:rsidP="00260EA1">
      <w:pPr>
        <w:pStyle w:val="Title"/>
        <w:jc w:val="left"/>
        <w:rPr>
          <w:sz w:val="32"/>
          <w:szCs w:val="32"/>
        </w:rPr>
      </w:pPr>
    </w:p>
    <w:p w14:paraId="2190E94B" w14:textId="74A179D5" w:rsidR="00260EA1" w:rsidRDefault="00260EA1" w:rsidP="00260EA1">
      <w:r>
        <w:t xml:space="preserve">Extracted from: </w:t>
      </w:r>
      <w:r w:rsidR="004225CD" w:rsidRPr="004225CD">
        <w:t>https://www.skysports.com/premier-league-table</w:t>
      </w:r>
    </w:p>
    <w:p w14:paraId="7238995F" w14:textId="7EB8BB1B" w:rsidR="00260EA1" w:rsidRDefault="00260EA1" w:rsidP="00260EA1">
      <w:r>
        <w:rPr>
          <w:noProof/>
        </w:rPr>
        <w:lastRenderedPageBreak/>
        <w:drawing>
          <wp:inline distT="0" distB="0" distL="0" distR="0" wp14:anchorId="4BCB1CD3" wp14:editId="13B9F082">
            <wp:extent cx="5486400" cy="314515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B94" w14:textId="4C099606" w:rsidR="004225CD" w:rsidRDefault="00D24F49" w:rsidP="00260EA1">
      <w:r>
        <w:t>I extracted the Premier League table</w:t>
      </w:r>
      <w:r w:rsidR="007B6658">
        <w:t xml:space="preserve"> from Sky Sports.</w:t>
      </w:r>
    </w:p>
    <w:p w14:paraId="22441B1F" w14:textId="77777777" w:rsidR="00D24F49" w:rsidRDefault="00D24F49" w:rsidP="00260EA1"/>
    <w:p w14:paraId="2C638489" w14:textId="76921065" w:rsidR="004225CD" w:rsidRDefault="004225CD" w:rsidP="00260EA1">
      <w:r>
        <w:t>Code:</w:t>
      </w:r>
    </w:p>
    <w:p w14:paraId="5C8BEABA" w14:textId="2815438D" w:rsidR="004225CD" w:rsidRDefault="004225CD" w:rsidP="00260EA1">
      <w:r>
        <w:rPr>
          <w:noProof/>
        </w:rPr>
        <w:lastRenderedPageBreak/>
        <w:drawing>
          <wp:inline distT="0" distB="0" distL="0" distR="0" wp14:anchorId="4EA1337D" wp14:editId="1A9D8573">
            <wp:extent cx="5486400" cy="4072255"/>
            <wp:effectExtent l="0" t="0" r="0" b="444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362B" w14:textId="0015E3D8" w:rsidR="004D7D72" w:rsidRDefault="004225CD" w:rsidP="004D7D72">
      <w:pPr>
        <w:ind w:left="360"/>
      </w:pPr>
      <w:r>
        <w:t xml:space="preserve">I used </w:t>
      </w:r>
      <w:proofErr w:type="gramStart"/>
      <w:r>
        <w:t>‘find’</w:t>
      </w:r>
      <w:proofErr w:type="gramEnd"/>
      <w:r>
        <w:t xml:space="preserve"> to access the table which contained the information. </w:t>
      </w:r>
    </w:p>
    <w:p w14:paraId="74F77154" w14:textId="0AA7A62E" w:rsidR="004225CD" w:rsidRDefault="004225CD" w:rsidP="004225CD">
      <w:pPr>
        <w:ind w:left="360"/>
      </w:pPr>
      <w:r>
        <w:t xml:space="preserve">Then, I used </w:t>
      </w:r>
      <w:r w:rsidR="004D7D72">
        <w:t xml:space="preserve">the </w:t>
      </w:r>
      <w:proofErr w:type="gramStart"/>
      <w:r w:rsidR="004D7D72">
        <w:t>select(</w:t>
      </w:r>
      <w:proofErr w:type="gramEnd"/>
      <w:r w:rsidR="004D7D72">
        <w:t xml:space="preserve">) and ‘nth-of-type’ to access the child contents inside the table. </w:t>
      </w:r>
      <w:r>
        <w:t xml:space="preserve">Then, I stored the extracted data in an array. Then, I used the </w:t>
      </w:r>
      <w:proofErr w:type="gramStart"/>
      <w:r>
        <w:t>zip(</w:t>
      </w:r>
      <w:proofErr w:type="gramEnd"/>
      <w:r>
        <w:t xml:space="preserve">) function to store the arrays, which contain the extracted </w:t>
      </w:r>
      <w:r w:rsidR="004D7D72">
        <w:t>data.</w:t>
      </w:r>
    </w:p>
    <w:p w14:paraId="5C9EE3CA" w14:textId="438B7C0F" w:rsidR="004D7D72" w:rsidRDefault="004D7D72" w:rsidP="004225CD">
      <w:pPr>
        <w:ind w:left="360"/>
      </w:pPr>
      <w:r>
        <w:rPr>
          <w:noProof/>
        </w:rPr>
        <w:lastRenderedPageBreak/>
        <w:drawing>
          <wp:inline distT="0" distB="0" distL="0" distR="0" wp14:anchorId="5923340C" wp14:editId="0B454F16">
            <wp:extent cx="5486400" cy="290449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4998" w14:textId="4410061F" w:rsidR="004225CD" w:rsidRDefault="004D7D72" w:rsidP="00260EA1">
      <w:r>
        <w:t>This function is made to store the extracted data on SQL</w:t>
      </w:r>
    </w:p>
    <w:p w14:paraId="35C7B38C" w14:textId="3DEBC464" w:rsidR="004D7D72" w:rsidRDefault="004D7D72" w:rsidP="00260EA1">
      <w:r>
        <w:t>Output:</w:t>
      </w:r>
    </w:p>
    <w:p w14:paraId="18D9FB42" w14:textId="6CE0F5EA" w:rsidR="004D7D72" w:rsidRDefault="004D7D72" w:rsidP="00260EA1">
      <w:r>
        <w:rPr>
          <w:noProof/>
        </w:rPr>
        <w:drawing>
          <wp:inline distT="0" distB="0" distL="0" distR="0" wp14:anchorId="7F7FAE3C" wp14:editId="36155EC2">
            <wp:extent cx="5486400" cy="2526030"/>
            <wp:effectExtent l="0" t="0" r="0" b="762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101E" w14:textId="4B286865" w:rsidR="004D7D72" w:rsidRDefault="004D7D72" w:rsidP="00260EA1"/>
    <w:p w14:paraId="6839D2C4" w14:textId="0D578E82" w:rsidR="004D7D72" w:rsidRDefault="004D7D72" w:rsidP="00260EA1"/>
    <w:p w14:paraId="7302DAE1" w14:textId="4F93D8C8" w:rsidR="004D7D72" w:rsidRDefault="004D7D72" w:rsidP="00260EA1"/>
    <w:p w14:paraId="75F051FC" w14:textId="1F862EE1" w:rsidR="004D7D72" w:rsidRDefault="004D7D72" w:rsidP="00260EA1"/>
    <w:p w14:paraId="79C12ACD" w14:textId="0293FC1A" w:rsidR="004D7D72" w:rsidRDefault="004D7D72" w:rsidP="00260EA1"/>
    <w:p w14:paraId="023B2E37" w14:textId="544BE1BB" w:rsidR="004D7D72" w:rsidRDefault="00604ACB" w:rsidP="00604ACB">
      <w:pPr>
        <w:pStyle w:val="Title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Bundesliga top scorers</w:t>
      </w:r>
    </w:p>
    <w:p w14:paraId="535F6E3B" w14:textId="43BB470E" w:rsidR="00604ACB" w:rsidRDefault="00604ACB" w:rsidP="00604ACB">
      <w:r>
        <w:t xml:space="preserve">Extracted from: </w:t>
      </w:r>
      <w:hyperlink r:id="rId15" w:history="1">
        <w:r w:rsidRPr="00A55F55">
          <w:rPr>
            <w:rStyle w:val="Hyperlink"/>
          </w:rPr>
          <w:t>https://www.worldfootball.net/goalgetter/bundesliga-2019-2020/</w:t>
        </w:r>
      </w:hyperlink>
    </w:p>
    <w:p w14:paraId="134EBDC4" w14:textId="00B0A410" w:rsidR="00604ACB" w:rsidRDefault="00604ACB" w:rsidP="00604ACB">
      <w:r>
        <w:rPr>
          <w:noProof/>
        </w:rPr>
        <w:drawing>
          <wp:inline distT="0" distB="0" distL="0" distR="0" wp14:anchorId="6D6CA73E" wp14:editId="67D308A3">
            <wp:extent cx="5486400" cy="234696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B6F5" w14:textId="0A907622" w:rsidR="00D24F49" w:rsidRDefault="00D24F49" w:rsidP="00604ACB">
      <w:r>
        <w:t>I extracted the top scores in the Bundesliga</w:t>
      </w:r>
      <w:r w:rsidR="007B6658">
        <w:t xml:space="preserve"> from worldfootball.net</w:t>
      </w:r>
    </w:p>
    <w:p w14:paraId="4AB432A3" w14:textId="0A4B9589" w:rsidR="00604ACB" w:rsidRDefault="00604ACB" w:rsidP="00604ACB">
      <w:r>
        <w:t>Code:</w:t>
      </w:r>
    </w:p>
    <w:p w14:paraId="10B45535" w14:textId="17D01A85" w:rsidR="00604ACB" w:rsidRDefault="00604ACB" w:rsidP="00604ACB">
      <w:r>
        <w:rPr>
          <w:noProof/>
        </w:rPr>
        <w:drawing>
          <wp:inline distT="0" distB="0" distL="0" distR="0" wp14:anchorId="57ABCDD8" wp14:editId="7F0C5970">
            <wp:extent cx="3812558" cy="328612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02" cy="32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B79" w14:textId="473AFD08" w:rsidR="00604ACB" w:rsidRDefault="00604ACB" w:rsidP="00604ACB"/>
    <w:p w14:paraId="3D09F260" w14:textId="41A417E1" w:rsidR="00604ACB" w:rsidRDefault="00604ACB" w:rsidP="00604ACB"/>
    <w:p w14:paraId="4C6FED07" w14:textId="7CE4F809" w:rsidR="00604ACB" w:rsidRDefault="00604ACB" w:rsidP="00604ACB"/>
    <w:p w14:paraId="770C70F2" w14:textId="722D8D97" w:rsidR="00604ACB" w:rsidRDefault="00604ACB" w:rsidP="00604ACB">
      <w:r>
        <w:rPr>
          <w:noProof/>
        </w:rPr>
        <w:lastRenderedPageBreak/>
        <w:drawing>
          <wp:inline distT="0" distB="0" distL="0" distR="0" wp14:anchorId="7DB9A969" wp14:editId="2521E6BE">
            <wp:extent cx="3657600" cy="3093297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675" cy="30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C5D5" w14:textId="1CF2193F" w:rsidR="00604ACB" w:rsidRDefault="00604ACB" w:rsidP="00D24F49">
      <w:r>
        <w:t xml:space="preserve">I used the </w:t>
      </w:r>
      <w:proofErr w:type="gramStart"/>
      <w:r>
        <w:t>select(</w:t>
      </w:r>
      <w:proofErr w:type="gramEnd"/>
      <w:r>
        <w:t xml:space="preserve">) and ‘nth-of-type’ to access the child contents inside the table. Then, I stored the extracted data in an array. Then, I used the </w:t>
      </w:r>
      <w:proofErr w:type="gramStart"/>
      <w:r>
        <w:t>zip(</w:t>
      </w:r>
      <w:proofErr w:type="gramEnd"/>
      <w:r>
        <w:t>) function to store the arrays, which contain the extracted data.</w:t>
      </w:r>
    </w:p>
    <w:p w14:paraId="589DC24E" w14:textId="31D767E0" w:rsidR="00604ACB" w:rsidRDefault="00D24F49" w:rsidP="00604ACB">
      <w:r>
        <w:rPr>
          <w:noProof/>
        </w:rPr>
        <w:drawing>
          <wp:inline distT="0" distB="0" distL="0" distR="0" wp14:anchorId="6372A763" wp14:editId="4E47C182">
            <wp:extent cx="5486400" cy="104203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D970" w14:textId="22602BE3" w:rsidR="00D24F49" w:rsidRDefault="00D24F49" w:rsidP="00604ACB">
      <w:r>
        <w:t>This function is made to store the data on SQL.</w:t>
      </w:r>
    </w:p>
    <w:p w14:paraId="5E806CE5" w14:textId="704BBC75" w:rsidR="00EA79C2" w:rsidRDefault="00EA79C2" w:rsidP="00604ACB">
      <w:r>
        <w:t>Output:</w:t>
      </w:r>
    </w:p>
    <w:p w14:paraId="77D0ABD3" w14:textId="63C32ED5" w:rsidR="00D24F49" w:rsidRDefault="00EA79C2" w:rsidP="00604ACB">
      <w:r>
        <w:rPr>
          <w:noProof/>
        </w:rPr>
        <w:drawing>
          <wp:inline distT="0" distB="0" distL="0" distR="0" wp14:anchorId="7C3441A9" wp14:editId="0C48E699">
            <wp:extent cx="3810000" cy="223573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2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C40B" w14:textId="3FA05F14" w:rsidR="00D24F49" w:rsidRDefault="00D24F49" w:rsidP="00D24F49">
      <w:pPr>
        <w:pStyle w:val="Title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Static Data:</w:t>
      </w:r>
    </w:p>
    <w:p w14:paraId="066C5D88" w14:textId="2B6671BD" w:rsidR="00EA79C2" w:rsidRDefault="00EA79C2" w:rsidP="00EA79C2">
      <w:pPr>
        <w:pStyle w:val="Title"/>
        <w:numPr>
          <w:ilvl w:val="0"/>
          <w:numId w:val="17"/>
        </w:numPr>
        <w:jc w:val="left"/>
        <w:rPr>
          <w:sz w:val="32"/>
          <w:szCs w:val="32"/>
        </w:rPr>
      </w:pPr>
      <w:r>
        <w:rPr>
          <w:sz w:val="32"/>
          <w:szCs w:val="32"/>
        </w:rPr>
        <w:t>Dutch League Description</w:t>
      </w:r>
    </w:p>
    <w:p w14:paraId="7A373039" w14:textId="453D8E64" w:rsidR="00D24F49" w:rsidRDefault="00D24F49" w:rsidP="00D24F49">
      <w:r>
        <w:t xml:space="preserve">Extracted from: </w:t>
      </w:r>
      <w:hyperlink r:id="rId21" w:history="1">
        <w:r w:rsidRPr="00A55F55">
          <w:rPr>
            <w:rStyle w:val="Hyperlink"/>
          </w:rPr>
          <w:t>https://www.definitions.net/definition/eredivisie</w:t>
        </w:r>
      </w:hyperlink>
    </w:p>
    <w:p w14:paraId="0EB97E2A" w14:textId="6310B06B" w:rsidR="00D24F49" w:rsidRDefault="00D24F49" w:rsidP="00D24F49">
      <w:r>
        <w:rPr>
          <w:noProof/>
        </w:rPr>
        <w:drawing>
          <wp:inline distT="0" distB="0" distL="0" distR="0" wp14:anchorId="45C1FE40" wp14:editId="16A6E102">
            <wp:extent cx="5486400" cy="2491105"/>
            <wp:effectExtent l="0" t="0" r="0" b="444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04F" w14:textId="0C453F13" w:rsidR="007B6658" w:rsidRDefault="007B6658" w:rsidP="00D24F49">
      <w:r>
        <w:t xml:space="preserve">I extracted the description of </w:t>
      </w:r>
      <w:proofErr w:type="spellStart"/>
      <w:r>
        <w:t>Eredivise</w:t>
      </w:r>
      <w:proofErr w:type="spellEnd"/>
      <w:r>
        <w:t xml:space="preserve"> (Dutch League) from definitions.net</w:t>
      </w:r>
    </w:p>
    <w:p w14:paraId="1C3CCC8D" w14:textId="77C2F5A6" w:rsidR="00D24F49" w:rsidRDefault="00D24F49" w:rsidP="00D24F49">
      <w:r>
        <w:t>Code:</w:t>
      </w:r>
    </w:p>
    <w:p w14:paraId="7C2D3A17" w14:textId="77777777" w:rsidR="007B6658" w:rsidRDefault="00D24F49" w:rsidP="00D24F49">
      <w:r>
        <w:rPr>
          <w:noProof/>
        </w:rPr>
        <w:drawing>
          <wp:inline distT="0" distB="0" distL="0" distR="0" wp14:anchorId="61C10130" wp14:editId="79644AD2">
            <wp:extent cx="5486400" cy="261112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D43" w14:textId="67BBB66B" w:rsidR="00D24F49" w:rsidRDefault="00D24F49" w:rsidP="00D24F49">
      <w:r>
        <w:t>I used ‘find’</w:t>
      </w:r>
      <w:r w:rsidR="007B6658">
        <w:t xml:space="preserve"> </w:t>
      </w:r>
      <w:r>
        <w:t>to find the &lt;p&gt; tag, which contained the description I was looking for</w:t>
      </w:r>
      <w:r w:rsidR="007B6658">
        <w:t xml:space="preserve">, and then used to </w:t>
      </w:r>
      <w:proofErr w:type="spellStart"/>
      <w:r w:rsidR="007B6658">
        <w:t>get_</w:t>
      </w:r>
      <w:proofErr w:type="gramStart"/>
      <w:r w:rsidR="007B6658">
        <w:t>text</w:t>
      </w:r>
      <w:proofErr w:type="spellEnd"/>
      <w:r w:rsidR="007B6658">
        <w:t>(</w:t>
      </w:r>
      <w:proofErr w:type="gramEnd"/>
      <w:r w:rsidR="007B6658">
        <w:t>) to get the description. I used ‘</w:t>
      </w:r>
      <w:r w:rsidR="007B6658" w:rsidRPr="007B6658">
        <w:rPr>
          <w:b/>
          <w:bCs/>
          <w:color w:val="AF0F5A" w:themeColor="accent2" w:themeShade="BF"/>
        </w:rPr>
        <w:t>TRY AND EXCEPT</w:t>
      </w:r>
      <w:r w:rsidR="007B6658">
        <w:t>’ to show an error if my python file fails to retrieve the data. I stored the function inside a ‘</w:t>
      </w:r>
      <w:r w:rsidR="007B6658" w:rsidRPr="007B6658">
        <w:rPr>
          <w:b/>
          <w:bCs/>
          <w:color w:val="AF0F5A" w:themeColor="accent2" w:themeShade="BF"/>
        </w:rPr>
        <w:t>CLASS</w:t>
      </w:r>
      <w:r w:rsidR="007B6658">
        <w:rPr>
          <w:b/>
          <w:bCs/>
          <w:color w:val="AF0F5A" w:themeColor="accent2" w:themeShade="BF"/>
        </w:rPr>
        <w:t>.</w:t>
      </w:r>
      <w:r w:rsidR="007B6658">
        <w:t>’ The variable ‘desc’ will store the scraped data.</w:t>
      </w:r>
    </w:p>
    <w:p w14:paraId="2DC63BC7" w14:textId="5B17712E" w:rsidR="007B6658" w:rsidRDefault="007B6658" w:rsidP="00D24F49">
      <w:r>
        <w:lastRenderedPageBreak/>
        <w:t>Then, to access the scraped data, which is inside a class, I made a variable called ‘</w:t>
      </w:r>
      <w:proofErr w:type="spellStart"/>
      <w:r>
        <w:t>eredObject</w:t>
      </w:r>
      <w:proofErr w:type="spellEnd"/>
      <w:r>
        <w:t>,’ which contains the path to the scraped data. Now, the scraped data will be displayed on my webpage.</w:t>
      </w:r>
      <w:r w:rsidR="00B353C1">
        <w:t xml:space="preserve"> </w:t>
      </w:r>
    </w:p>
    <w:p w14:paraId="0FD04198" w14:textId="46FF8EDC" w:rsidR="00EA79C2" w:rsidRDefault="00EA79C2" w:rsidP="00D24F49">
      <w:r>
        <w:t>Output:</w:t>
      </w:r>
    </w:p>
    <w:p w14:paraId="55185ACC" w14:textId="142637EE" w:rsidR="00EA79C2" w:rsidRDefault="00EA79C2" w:rsidP="00D24F49">
      <w:r>
        <w:rPr>
          <w:noProof/>
        </w:rPr>
        <w:drawing>
          <wp:inline distT="0" distB="0" distL="0" distR="0" wp14:anchorId="3938EE49" wp14:editId="51C9A3DE">
            <wp:extent cx="5486400" cy="2527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57E4" w14:textId="3B95B378" w:rsidR="00EA79C2" w:rsidRDefault="00EA79C2" w:rsidP="00D24F49"/>
    <w:p w14:paraId="7912E280" w14:textId="571DBFD1" w:rsidR="00EA79C2" w:rsidRDefault="00EA79C2" w:rsidP="00EA79C2">
      <w:pPr>
        <w:pStyle w:val="Title"/>
        <w:numPr>
          <w:ilvl w:val="0"/>
          <w:numId w:val="17"/>
        </w:numPr>
        <w:jc w:val="left"/>
        <w:rPr>
          <w:sz w:val="32"/>
          <w:szCs w:val="32"/>
        </w:rPr>
      </w:pPr>
      <w:r>
        <w:rPr>
          <w:sz w:val="32"/>
          <w:szCs w:val="32"/>
        </w:rPr>
        <w:t>VAR rules</w:t>
      </w:r>
    </w:p>
    <w:p w14:paraId="5F6E0E8B" w14:textId="5337D5DF" w:rsidR="00EA79C2" w:rsidRDefault="00EA79C2" w:rsidP="00EA79C2">
      <w:r>
        <w:t xml:space="preserve">Extracted from: </w:t>
      </w:r>
      <w:hyperlink r:id="rId25" w:history="1">
        <w:r w:rsidRPr="00A55F55">
          <w:rPr>
            <w:rStyle w:val="Hyperlink"/>
          </w:rPr>
          <w:t>https://www.telegraph.co.uk/football/0/var-premier-league-explained-does-work-decisions-can-changed/</w:t>
        </w:r>
      </w:hyperlink>
    </w:p>
    <w:p w14:paraId="47D468ED" w14:textId="15CF199C" w:rsidR="00EA79C2" w:rsidRDefault="00EA79C2" w:rsidP="00EA79C2">
      <w:r>
        <w:rPr>
          <w:noProof/>
        </w:rPr>
        <w:drawing>
          <wp:inline distT="0" distB="0" distL="0" distR="0" wp14:anchorId="06FD0D23" wp14:editId="70DE28C6">
            <wp:extent cx="4486275" cy="2868827"/>
            <wp:effectExtent l="0" t="0" r="0" b="825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64" cy="28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3BE1" w14:textId="10EED254" w:rsidR="00EA79C2" w:rsidRDefault="00EA79C2" w:rsidP="00EA79C2">
      <w:r>
        <w:lastRenderedPageBreak/>
        <w:t>Code:</w:t>
      </w:r>
    </w:p>
    <w:p w14:paraId="35079F4C" w14:textId="44528969" w:rsidR="00EA79C2" w:rsidRDefault="00EA79C2" w:rsidP="00EA79C2">
      <w:r>
        <w:rPr>
          <w:noProof/>
        </w:rPr>
        <w:drawing>
          <wp:inline distT="0" distB="0" distL="0" distR="0" wp14:anchorId="5CAE2164" wp14:editId="6DC1F14A">
            <wp:extent cx="6405053" cy="239077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899" cy="23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5FC8" w14:textId="56F2DD40" w:rsidR="00EA79C2" w:rsidRDefault="00EA79C2" w:rsidP="00EA79C2">
      <w:r>
        <w:t>I used ‘</w:t>
      </w:r>
      <w:proofErr w:type="spellStart"/>
      <w:r>
        <w:t>find_all</w:t>
      </w:r>
      <w:proofErr w:type="spellEnd"/>
      <w:r>
        <w:t>’ to access all the content inside the &lt;p&gt; tag, and I also set the limit to 15 to get the relevant content.</w:t>
      </w:r>
    </w:p>
    <w:p w14:paraId="3AB00521" w14:textId="77777777" w:rsidR="00C91E14" w:rsidRDefault="00EA79C2" w:rsidP="00EA79C2">
      <w:r>
        <w:t xml:space="preserve">I used a for loop to print all the content inside the &lt;p&gt; tags and used the </w:t>
      </w:r>
      <w:proofErr w:type="gramStart"/>
      <w:r>
        <w:t>‘.</w:t>
      </w:r>
      <w:proofErr w:type="spellStart"/>
      <w:r>
        <w:t>next</w:t>
      </w:r>
      <w:proofErr w:type="gramEnd"/>
      <w:r>
        <w:t>_sibling</w:t>
      </w:r>
      <w:proofErr w:type="spellEnd"/>
      <w:r>
        <w:t>’ function to find the other sibling nodes.</w:t>
      </w:r>
    </w:p>
    <w:p w14:paraId="43476DCA" w14:textId="77777777" w:rsidR="00C91E14" w:rsidRDefault="00C91E14" w:rsidP="00EA79C2">
      <w:r>
        <w:t>Output:</w:t>
      </w:r>
    </w:p>
    <w:p w14:paraId="3E1EC7BA" w14:textId="2F9F3AEE" w:rsidR="00EA79C2" w:rsidRDefault="00C91E14" w:rsidP="00EA79C2">
      <w:r>
        <w:rPr>
          <w:noProof/>
        </w:rPr>
        <w:drawing>
          <wp:inline distT="0" distB="0" distL="0" distR="0" wp14:anchorId="3A5E1A69" wp14:editId="06ACD620">
            <wp:extent cx="5486400" cy="2528570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9C2">
        <w:t xml:space="preserve"> </w:t>
      </w:r>
    </w:p>
    <w:p w14:paraId="0AA483DF" w14:textId="6463B975" w:rsidR="00C91E14" w:rsidRDefault="00C91E14" w:rsidP="00EA79C2"/>
    <w:p w14:paraId="60CEA73A" w14:textId="72F24139" w:rsidR="00C91E14" w:rsidRDefault="00C91E14" w:rsidP="00EA79C2"/>
    <w:p w14:paraId="5A96C2D0" w14:textId="64BC8F96" w:rsidR="00C91E14" w:rsidRDefault="00C91E14" w:rsidP="00EA79C2"/>
    <w:p w14:paraId="30DD4828" w14:textId="3425F821" w:rsidR="00C91E14" w:rsidRDefault="00C91E14" w:rsidP="00EA79C2"/>
    <w:p w14:paraId="2FACDC69" w14:textId="65CA98B0" w:rsidR="00C91E14" w:rsidRDefault="00C91E14" w:rsidP="00C91E14">
      <w:pPr>
        <w:pStyle w:val="Title"/>
        <w:numPr>
          <w:ilvl w:val="0"/>
          <w:numId w:val="17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Spanish League Description</w:t>
      </w:r>
    </w:p>
    <w:p w14:paraId="285085C9" w14:textId="15509FF5" w:rsidR="00C91E14" w:rsidRDefault="00C91E14" w:rsidP="00C91E14">
      <w:r>
        <w:t xml:space="preserve">Extracted from: </w:t>
      </w:r>
      <w:hyperlink r:id="rId29" w:history="1">
        <w:r w:rsidRPr="00A55F55">
          <w:rPr>
            <w:rStyle w:val="Hyperlink"/>
          </w:rPr>
          <w:t>https://www.quora.com/What-is-La-Liga-soccer</w:t>
        </w:r>
      </w:hyperlink>
    </w:p>
    <w:p w14:paraId="61C174BA" w14:textId="1CD111F5" w:rsidR="00C91E14" w:rsidRDefault="00C91E14" w:rsidP="00C91E14">
      <w:r>
        <w:rPr>
          <w:noProof/>
        </w:rPr>
        <w:drawing>
          <wp:inline distT="0" distB="0" distL="0" distR="0" wp14:anchorId="4A1DC245" wp14:editId="47EE521E">
            <wp:extent cx="4227623" cy="3105150"/>
            <wp:effectExtent l="0" t="0" r="190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585" cy="31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9B4E" w14:textId="40D13782" w:rsidR="00C91E14" w:rsidRDefault="00C91E14" w:rsidP="00C91E14">
      <w:r>
        <w:t>Code:</w:t>
      </w:r>
    </w:p>
    <w:p w14:paraId="354B5576" w14:textId="51A82EC7" w:rsidR="00C91E14" w:rsidRDefault="00C91E14" w:rsidP="00C91E14">
      <w:r>
        <w:rPr>
          <w:noProof/>
        </w:rPr>
        <w:drawing>
          <wp:inline distT="0" distB="0" distL="0" distR="0" wp14:anchorId="6EACA287" wp14:editId="2E92D2A7">
            <wp:extent cx="5486400" cy="2649855"/>
            <wp:effectExtent l="0" t="0" r="0" b="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A67" w14:textId="5A60F696" w:rsidR="00C91E14" w:rsidRDefault="00C91E14" w:rsidP="00C91E14">
      <w:r>
        <w:t xml:space="preserve">I used ‘find’ to find the &lt;div&gt; tag, which contained the description I was looking for, and then used to </w:t>
      </w:r>
      <w:proofErr w:type="spellStart"/>
      <w:r>
        <w:t>get_</w:t>
      </w:r>
      <w:proofErr w:type="gramStart"/>
      <w:r>
        <w:t>text</w:t>
      </w:r>
      <w:proofErr w:type="spellEnd"/>
      <w:r>
        <w:t>(</w:t>
      </w:r>
      <w:proofErr w:type="gramEnd"/>
      <w:r>
        <w:t>) to get the description. I stored the function inside a ‘</w:t>
      </w:r>
      <w:r w:rsidRPr="007B6658">
        <w:rPr>
          <w:b/>
          <w:bCs/>
          <w:color w:val="AF0F5A" w:themeColor="accent2" w:themeShade="BF"/>
        </w:rPr>
        <w:t>CLASS</w:t>
      </w:r>
      <w:r>
        <w:rPr>
          <w:b/>
          <w:bCs/>
          <w:color w:val="AF0F5A" w:themeColor="accent2" w:themeShade="BF"/>
        </w:rPr>
        <w:t>.</w:t>
      </w:r>
      <w:r>
        <w:t>’ The variable ‘desc’ will store the scraped data.</w:t>
      </w:r>
    </w:p>
    <w:p w14:paraId="660BA108" w14:textId="4C9BCBB4" w:rsidR="00C91E14" w:rsidRDefault="00C91E14" w:rsidP="00C91E14">
      <w:r>
        <w:lastRenderedPageBreak/>
        <w:t>Then, to access the scraped data, which is inside a class, I made a variable called ‘</w:t>
      </w:r>
      <w:proofErr w:type="spellStart"/>
      <w:r>
        <w:t>ligaObject</w:t>
      </w:r>
      <w:proofErr w:type="spellEnd"/>
      <w:r>
        <w:t>,’ which contains the path to the scraped data. Now, the scraped data will be displayed on my webpage.</w:t>
      </w:r>
      <w:r w:rsidR="00B353C1">
        <w:t xml:space="preserve"> </w:t>
      </w:r>
    </w:p>
    <w:p w14:paraId="3C176787" w14:textId="0746679F" w:rsidR="00C91E14" w:rsidRDefault="00C91E14" w:rsidP="00C91E14">
      <w:r>
        <w:t>Output:</w:t>
      </w:r>
    </w:p>
    <w:p w14:paraId="33020113" w14:textId="67B53411" w:rsidR="00C91E14" w:rsidRDefault="00C91E14" w:rsidP="00C91E14">
      <w:r>
        <w:rPr>
          <w:noProof/>
        </w:rPr>
        <w:drawing>
          <wp:inline distT="0" distB="0" distL="0" distR="0" wp14:anchorId="6BC3A703" wp14:editId="77A74955">
            <wp:extent cx="5486400" cy="2508250"/>
            <wp:effectExtent l="0" t="0" r="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97C" w14:textId="1410F4FB" w:rsidR="00C91E14" w:rsidRPr="006A07C3" w:rsidRDefault="00C91E14" w:rsidP="00C91E14">
      <w:pPr>
        <w:rPr>
          <w:color w:val="FF0000"/>
        </w:rPr>
      </w:pPr>
      <w:r w:rsidRPr="006A07C3">
        <w:rPr>
          <w:color w:val="FF0000"/>
        </w:rPr>
        <w:t xml:space="preserve">Concepts </w:t>
      </w:r>
      <w:r w:rsidR="005B69ED">
        <w:rPr>
          <w:color w:val="FF0000"/>
        </w:rPr>
        <w:t>I</w:t>
      </w:r>
      <w:r w:rsidRPr="006A07C3">
        <w:rPr>
          <w:color w:val="FF0000"/>
        </w:rPr>
        <w:t xml:space="preserve"> applied, which were not taught in class:</w:t>
      </w:r>
    </w:p>
    <w:p w14:paraId="511914E4" w14:textId="35673D13" w:rsidR="00C91E14" w:rsidRDefault="00C91E14" w:rsidP="00C91E14">
      <w:r>
        <w:t xml:space="preserve">I used </w:t>
      </w:r>
      <w:r w:rsidR="006A07C3" w:rsidRPr="006A07C3">
        <w:rPr>
          <w:color w:val="FF0000"/>
        </w:rPr>
        <w:t>classes</w:t>
      </w:r>
      <w:r>
        <w:t>:</w:t>
      </w:r>
    </w:p>
    <w:p w14:paraId="1B551F78" w14:textId="58DB8DB4" w:rsidR="00C91E14" w:rsidRDefault="00C91E14" w:rsidP="00C91E14">
      <w:r>
        <w:rPr>
          <w:noProof/>
        </w:rPr>
        <w:drawing>
          <wp:inline distT="0" distB="0" distL="0" distR="0" wp14:anchorId="138273CF" wp14:editId="1D7627A4">
            <wp:extent cx="5076825" cy="1143000"/>
            <wp:effectExtent l="0" t="0" r="952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0509" w14:textId="20CD7853" w:rsidR="00C91E14" w:rsidRDefault="00C91E14" w:rsidP="00C91E14">
      <w:r>
        <w:rPr>
          <w:noProof/>
        </w:rPr>
        <w:drawing>
          <wp:inline distT="0" distB="0" distL="0" distR="0" wp14:anchorId="518F8403" wp14:editId="1F1C6EA5">
            <wp:extent cx="5486400" cy="131508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CD77" w14:textId="773A752C" w:rsidR="00C91E14" w:rsidRDefault="00C91E14" w:rsidP="00C91E14">
      <w:pPr>
        <w:rPr>
          <w:rFonts w:cs="Arial"/>
          <w:shd w:val="clear" w:color="auto" w:fill="FFFFFF"/>
        </w:rPr>
      </w:pPr>
      <w:proofErr w:type="gramStart"/>
      <w:r w:rsidRPr="006A07C3">
        <w:rPr>
          <w:color w:val="FF0000"/>
        </w:rPr>
        <w:t>Zip(</w:t>
      </w:r>
      <w:proofErr w:type="gramEnd"/>
      <w:r w:rsidRPr="006A07C3">
        <w:rPr>
          <w:color w:val="FF0000"/>
        </w:rPr>
        <w:t xml:space="preserve">) </w:t>
      </w:r>
      <w:r w:rsidRPr="006A07C3">
        <w:t xml:space="preserve">– </w:t>
      </w:r>
      <w:r w:rsidRPr="006A07C3">
        <w:rPr>
          <w:rFonts w:cs="Arial"/>
          <w:shd w:val="clear" w:color="auto" w:fill="FFFFFF"/>
        </w:rPr>
        <w:t>The </w:t>
      </w:r>
      <w:r w:rsidRPr="006A07C3">
        <w:rPr>
          <w:rFonts w:cs="Arial"/>
          <w:b/>
          <w:bCs/>
          <w:shd w:val="clear" w:color="auto" w:fill="FFFFFF"/>
        </w:rPr>
        <w:t>function</w:t>
      </w:r>
      <w:r w:rsidRPr="006A07C3">
        <w:rPr>
          <w:rFonts w:cs="Arial"/>
          <w:shd w:val="clear" w:color="auto" w:fill="FFFFFF"/>
        </w:rPr>
        <w:t xml:space="preserve"> takes in </w:t>
      </w:r>
      <w:proofErr w:type="spellStart"/>
      <w:r w:rsidRPr="006A07C3">
        <w:rPr>
          <w:rFonts w:cs="Arial"/>
          <w:shd w:val="clear" w:color="auto" w:fill="FFFFFF"/>
        </w:rPr>
        <w:t>iterables</w:t>
      </w:r>
      <w:proofErr w:type="spellEnd"/>
      <w:r w:rsidRPr="006A07C3">
        <w:rPr>
          <w:rFonts w:cs="Arial"/>
          <w:shd w:val="clear" w:color="auto" w:fill="FFFFFF"/>
        </w:rPr>
        <w:t xml:space="preserve"> as arguments and returns an iterator. Th</w:t>
      </w:r>
      <w:r w:rsidR="006A07C3">
        <w:rPr>
          <w:rFonts w:cs="Arial"/>
          <w:shd w:val="clear" w:color="auto" w:fill="FFFFFF"/>
        </w:rPr>
        <w:t xml:space="preserve">en, the </w:t>
      </w:r>
      <w:r w:rsidRPr="006A07C3">
        <w:rPr>
          <w:rFonts w:cs="Arial"/>
          <w:shd w:val="clear" w:color="auto" w:fill="FFFFFF"/>
        </w:rPr>
        <w:t xml:space="preserve">iterator </w:t>
      </w:r>
      <w:r w:rsidR="006A07C3">
        <w:rPr>
          <w:rFonts w:cs="Arial"/>
          <w:shd w:val="clear" w:color="auto" w:fill="FFFFFF"/>
        </w:rPr>
        <w:t xml:space="preserve">will </w:t>
      </w:r>
      <w:r w:rsidRPr="006A07C3">
        <w:rPr>
          <w:rFonts w:cs="Arial"/>
          <w:shd w:val="clear" w:color="auto" w:fill="FFFFFF"/>
        </w:rPr>
        <w:t>generate a series of tuples</w:t>
      </w:r>
      <w:r w:rsidR="006A07C3">
        <w:rPr>
          <w:rFonts w:cs="Arial"/>
          <w:shd w:val="clear" w:color="auto" w:fill="FFFFFF"/>
        </w:rPr>
        <w:t xml:space="preserve"> that</w:t>
      </w:r>
      <w:r w:rsidRPr="006A07C3">
        <w:rPr>
          <w:rFonts w:cs="Arial"/>
          <w:shd w:val="clear" w:color="auto" w:fill="FFFFFF"/>
        </w:rPr>
        <w:t xml:space="preserve"> contain</w:t>
      </w:r>
      <w:r w:rsidR="006A07C3">
        <w:rPr>
          <w:rFonts w:cs="Arial"/>
          <w:shd w:val="clear" w:color="auto" w:fill="FFFFFF"/>
        </w:rPr>
        <w:t>s</w:t>
      </w:r>
      <w:r w:rsidRPr="006A07C3">
        <w:rPr>
          <w:rFonts w:cs="Arial"/>
          <w:shd w:val="clear" w:color="auto" w:fill="FFFFFF"/>
        </w:rPr>
        <w:t xml:space="preserve"> elements from each </w:t>
      </w:r>
      <w:proofErr w:type="spellStart"/>
      <w:r w:rsidRPr="006A07C3">
        <w:rPr>
          <w:rFonts w:cs="Arial"/>
          <w:shd w:val="clear" w:color="auto" w:fill="FFFFFF"/>
        </w:rPr>
        <w:t>iterable</w:t>
      </w:r>
      <w:proofErr w:type="spellEnd"/>
      <w:r w:rsidRPr="006A07C3">
        <w:rPr>
          <w:rFonts w:cs="Arial"/>
          <w:shd w:val="clear" w:color="auto" w:fill="FFFFFF"/>
        </w:rPr>
        <w:t>. </w:t>
      </w:r>
      <w:proofErr w:type="gramStart"/>
      <w:r w:rsidRPr="006A07C3">
        <w:rPr>
          <w:rFonts w:cs="Arial"/>
          <w:b/>
          <w:bCs/>
          <w:shd w:val="clear" w:color="auto" w:fill="FFFFFF"/>
        </w:rPr>
        <w:t>zip</w:t>
      </w:r>
      <w:r w:rsidRPr="006A07C3">
        <w:rPr>
          <w:rFonts w:cs="Arial"/>
          <w:shd w:val="clear" w:color="auto" w:fill="FFFFFF"/>
        </w:rPr>
        <w:t>(</w:t>
      </w:r>
      <w:proofErr w:type="gramEnd"/>
      <w:r w:rsidRPr="006A07C3">
        <w:rPr>
          <w:rFonts w:cs="Arial"/>
          <w:shd w:val="clear" w:color="auto" w:fill="FFFFFF"/>
        </w:rPr>
        <w:t xml:space="preserve">) can </w:t>
      </w:r>
      <w:r w:rsidR="006A07C3">
        <w:rPr>
          <w:rFonts w:cs="Arial"/>
          <w:shd w:val="clear" w:color="auto" w:fill="FFFFFF"/>
        </w:rPr>
        <w:t>store</w:t>
      </w:r>
      <w:r w:rsidRPr="006A07C3">
        <w:rPr>
          <w:rFonts w:cs="Arial"/>
          <w:shd w:val="clear" w:color="auto" w:fill="FFFFFF"/>
        </w:rPr>
        <w:t xml:space="preserve"> any type of </w:t>
      </w:r>
      <w:proofErr w:type="spellStart"/>
      <w:r w:rsidRPr="006A07C3">
        <w:rPr>
          <w:rFonts w:cs="Arial"/>
          <w:shd w:val="clear" w:color="auto" w:fill="FFFFFF"/>
        </w:rPr>
        <w:t>iterable</w:t>
      </w:r>
      <w:proofErr w:type="spellEnd"/>
      <w:r w:rsidRPr="006A07C3">
        <w:rPr>
          <w:rFonts w:cs="Arial"/>
          <w:shd w:val="clear" w:color="auto" w:fill="FFFFFF"/>
        </w:rPr>
        <w:t xml:space="preserve">, such as </w:t>
      </w:r>
      <w:r w:rsidR="006A07C3">
        <w:rPr>
          <w:rFonts w:cs="Arial"/>
          <w:shd w:val="clear" w:color="auto" w:fill="FFFFFF"/>
        </w:rPr>
        <w:t>tuples</w:t>
      </w:r>
      <w:r w:rsidRPr="006A07C3">
        <w:rPr>
          <w:rFonts w:cs="Arial"/>
          <w:shd w:val="clear" w:color="auto" w:fill="FFFFFF"/>
        </w:rPr>
        <w:t xml:space="preserve">, </w:t>
      </w:r>
      <w:r w:rsidR="006A07C3">
        <w:rPr>
          <w:rFonts w:cs="Arial"/>
          <w:shd w:val="clear" w:color="auto" w:fill="FFFFFF"/>
        </w:rPr>
        <w:t>files</w:t>
      </w:r>
      <w:r w:rsidRPr="006A07C3">
        <w:rPr>
          <w:rFonts w:cs="Arial"/>
          <w:shd w:val="clear" w:color="auto" w:fill="FFFFFF"/>
        </w:rPr>
        <w:t xml:space="preserve">, </w:t>
      </w:r>
      <w:r w:rsidR="006A07C3">
        <w:rPr>
          <w:rFonts w:cs="Arial"/>
          <w:shd w:val="clear" w:color="auto" w:fill="FFFFFF"/>
        </w:rPr>
        <w:t>lists</w:t>
      </w:r>
      <w:r w:rsidRPr="006A07C3">
        <w:rPr>
          <w:rFonts w:cs="Arial"/>
          <w:shd w:val="clear" w:color="auto" w:fill="FFFFFF"/>
        </w:rPr>
        <w:t xml:space="preserve">, </w:t>
      </w:r>
      <w:r w:rsidR="006A07C3">
        <w:rPr>
          <w:rFonts w:cs="Arial"/>
          <w:shd w:val="clear" w:color="auto" w:fill="FFFFFF"/>
        </w:rPr>
        <w:t>sets</w:t>
      </w:r>
      <w:r w:rsidRPr="006A07C3">
        <w:rPr>
          <w:rFonts w:cs="Arial"/>
          <w:shd w:val="clear" w:color="auto" w:fill="FFFFFF"/>
        </w:rPr>
        <w:t xml:space="preserve">, </w:t>
      </w:r>
      <w:r w:rsidR="006A07C3">
        <w:rPr>
          <w:rFonts w:cs="Arial"/>
          <w:shd w:val="clear" w:color="auto" w:fill="FFFFFF"/>
        </w:rPr>
        <w:t>dictionaries etc</w:t>
      </w:r>
      <w:r w:rsidRPr="006A07C3">
        <w:rPr>
          <w:rFonts w:cs="Arial"/>
          <w:shd w:val="clear" w:color="auto" w:fill="FFFFFF"/>
        </w:rPr>
        <w:t>.</w:t>
      </w:r>
    </w:p>
    <w:p w14:paraId="6A0B201A" w14:textId="6076D5C1" w:rsidR="006A07C3" w:rsidRDefault="006A07C3" w:rsidP="00C91E14">
      <w:pPr>
        <w:rPr>
          <w:rFonts w:cs="Arial"/>
          <w:shd w:val="clear" w:color="auto" w:fill="FFFFFF"/>
        </w:rPr>
      </w:pPr>
      <w:proofErr w:type="gramStart"/>
      <w:r w:rsidRPr="00830244">
        <w:rPr>
          <w:rFonts w:cs="Arial"/>
          <w:color w:val="FF0000"/>
          <w:shd w:val="clear" w:color="auto" w:fill="FFFFFF"/>
        </w:rPr>
        <w:t>List(</w:t>
      </w:r>
      <w:proofErr w:type="gramEnd"/>
      <w:r w:rsidRPr="00830244">
        <w:rPr>
          <w:rFonts w:cs="Arial"/>
          <w:color w:val="FF0000"/>
          <w:shd w:val="clear" w:color="auto" w:fill="FFFFFF"/>
        </w:rPr>
        <w:t xml:space="preserve">) </w:t>
      </w:r>
      <w:r w:rsidR="00830244">
        <w:rPr>
          <w:rFonts w:cs="Arial"/>
          <w:shd w:val="clear" w:color="auto" w:fill="FFFFFF"/>
        </w:rPr>
        <w:t>–</w:t>
      </w:r>
      <w:r>
        <w:rPr>
          <w:rFonts w:cs="Arial"/>
          <w:shd w:val="clear" w:color="auto" w:fill="FFFFFF"/>
        </w:rPr>
        <w:t xml:space="preserve"> </w:t>
      </w:r>
      <w:r w:rsidR="00830244">
        <w:rPr>
          <w:rFonts w:cs="Arial"/>
          <w:shd w:val="clear" w:color="auto" w:fill="FFFFFF"/>
        </w:rPr>
        <w:t>The list() is a constructor that will return a list in Python.</w:t>
      </w:r>
    </w:p>
    <w:p w14:paraId="24B9ECA9" w14:textId="71883FE3" w:rsidR="006A07C3" w:rsidRDefault="006A07C3" w:rsidP="00C91E14">
      <w:r>
        <w:rPr>
          <w:noProof/>
          <w:color w:val="000000" w:themeColor="text1"/>
        </w:rPr>
        <w:lastRenderedPageBreak/>
        <w:drawing>
          <wp:inline distT="0" distB="0" distL="0" distR="0" wp14:anchorId="18BE05CF" wp14:editId="461011D0">
            <wp:extent cx="3886200" cy="923925"/>
            <wp:effectExtent l="0" t="0" r="0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3D0" w14:textId="466F6ED8" w:rsidR="006A07C3" w:rsidRPr="006A07C3" w:rsidRDefault="006A07C3" w:rsidP="00C91E14">
      <w:r>
        <w:rPr>
          <w:noProof/>
          <w:color w:val="000000" w:themeColor="text1"/>
        </w:rPr>
        <w:drawing>
          <wp:inline distT="0" distB="0" distL="0" distR="0" wp14:anchorId="3BFC34D4" wp14:editId="2EE43864">
            <wp:extent cx="3581400" cy="781050"/>
            <wp:effectExtent l="0" t="0" r="0" b="0"/>
            <wp:docPr id="28" name="Picture 2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7C3" w:rsidRPr="006A07C3">
      <w:footerReference w:type="default" r:id="rId3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88B83" w14:textId="77777777" w:rsidR="00FC3F69" w:rsidRDefault="00FC3F69" w:rsidP="00C6554A">
      <w:pPr>
        <w:spacing w:before="0" w:after="0" w:line="240" w:lineRule="auto"/>
      </w:pPr>
      <w:r>
        <w:separator/>
      </w:r>
    </w:p>
  </w:endnote>
  <w:endnote w:type="continuationSeparator" w:id="0">
    <w:p w14:paraId="03B7337B" w14:textId="77777777" w:rsidR="00FC3F69" w:rsidRDefault="00FC3F6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8D6E0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142F5" w14:textId="77777777" w:rsidR="00FC3F69" w:rsidRDefault="00FC3F6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B854196" w14:textId="77777777" w:rsidR="00FC3F69" w:rsidRDefault="00FC3F6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4A60220"/>
    <w:multiLevelType w:val="hybridMultilevel"/>
    <w:tmpl w:val="5128C1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157CE"/>
    <w:multiLevelType w:val="hybridMultilevel"/>
    <w:tmpl w:val="BADE80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58"/>
    <w:rsid w:val="002554CD"/>
    <w:rsid w:val="00260EA1"/>
    <w:rsid w:val="00293B83"/>
    <w:rsid w:val="002B4294"/>
    <w:rsid w:val="00333D0D"/>
    <w:rsid w:val="003503CD"/>
    <w:rsid w:val="004225CD"/>
    <w:rsid w:val="004C049F"/>
    <w:rsid w:val="004D7D72"/>
    <w:rsid w:val="004F1358"/>
    <w:rsid w:val="005000E2"/>
    <w:rsid w:val="005B69ED"/>
    <w:rsid w:val="00604ACB"/>
    <w:rsid w:val="006A07C3"/>
    <w:rsid w:val="006A3CE7"/>
    <w:rsid w:val="007B6658"/>
    <w:rsid w:val="00830244"/>
    <w:rsid w:val="009F442E"/>
    <w:rsid w:val="00B12500"/>
    <w:rsid w:val="00B353C1"/>
    <w:rsid w:val="00C6554A"/>
    <w:rsid w:val="00C91E14"/>
    <w:rsid w:val="00CB3832"/>
    <w:rsid w:val="00D24F49"/>
    <w:rsid w:val="00EA79C2"/>
    <w:rsid w:val="00ED7C44"/>
    <w:rsid w:val="00F4314C"/>
    <w:rsid w:val="00FC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467D"/>
  <w15:chartTrackingRefBased/>
  <w15:docId w15:val="{6ADCC3B8-AAD7-4E91-8BEA-E0335B52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E1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4F135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0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theme" Target="theme/theme1.xml"/><Relationship Id="rId21" Type="http://schemas.openxmlformats.org/officeDocument/2006/relationships/hyperlink" Target="https://www.definitions.net/definition/eredivisie" TargetMode="External"/><Relationship Id="rId34" Type="http://schemas.openxmlformats.org/officeDocument/2006/relationships/image" Target="media/image2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hyperlink" Target="https://www.telegraph.co.uk/football/0/var-premier-league-explained-does-work-decisions-can-changed/" TargetMode="External"/><Relationship Id="rId33" Type="http://schemas.openxmlformats.org/officeDocument/2006/relationships/image" Target="media/image23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s://www.quora.com/What-is-La-Liga-socc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worldfootball.net/goalgetter/bundesliga-2019-2020/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6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stineSchool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C:\Users\PristineSchool\AppData\Roaming\Microsoft\Templates\Student report with photo.dotx</Template>
  <TotalTime>124</TotalTime>
  <Pages>14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PristineSchool</dc:creator>
  <cp:keywords/>
  <dc:description/>
  <cp:lastModifiedBy>Ayaan Jaleel</cp:lastModifiedBy>
  <cp:revision>4</cp:revision>
  <dcterms:created xsi:type="dcterms:W3CDTF">2020-03-20T13:08:00Z</dcterms:created>
  <dcterms:modified xsi:type="dcterms:W3CDTF">2021-05-10T13:08:00Z</dcterms:modified>
</cp:coreProperties>
</file>